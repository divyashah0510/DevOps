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B4889" w14:textId="4DBDC0F5" w:rsidR="00DB6C43" w:rsidRDefault="00DB6C43" w:rsidP="00DB6C43">
      <w:pPr>
        <w:pStyle w:val="Title"/>
        <w:jc w:val="center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9A0E00" wp14:editId="561811B5">
                <wp:simplePos x="0" y="0"/>
                <wp:positionH relativeFrom="margin">
                  <wp:align>left</wp:align>
                </wp:positionH>
                <wp:positionV relativeFrom="paragraph">
                  <wp:posOffset>372330</wp:posOffset>
                </wp:positionV>
                <wp:extent cx="5759762" cy="5475"/>
                <wp:effectExtent l="0" t="0" r="31750" b="33020"/>
                <wp:wrapNone/>
                <wp:docPr id="190250876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59762" cy="54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4F34A8" id="Straight Connector 1" o:spid="_x0000_s1026" style="position:absolute;flip:y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9.3pt" to="453.5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en-GB"/>
        </w:rPr>
        <w:t>Assignment: 9</w:t>
      </w:r>
    </w:p>
    <w:p w14:paraId="4C5A76BA" w14:textId="066859AC" w:rsidR="00DB6C43" w:rsidRDefault="00DB6C43" w:rsidP="00DB6C43">
      <w:pPr>
        <w:pStyle w:val="Subtitle"/>
        <w:rPr>
          <w:lang w:val="en-GB"/>
        </w:rPr>
      </w:pPr>
      <w:r>
        <w:rPr>
          <w:lang w:val="en-GB"/>
        </w:rPr>
        <w:t xml:space="preserve">Name: Divya Shah Branch: IT/V Roll No.: 115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Date:2</w:t>
      </w:r>
      <w:r w:rsidR="00941323">
        <w:rPr>
          <w:lang w:val="en-GB"/>
        </w:rPr>
        <w:t>0</w:t>
      </w:r>
      <w:r>
        <w:rPr>
          <w:lang w:val="en-GB"/>
        </w:rPr>
        <w:t>/</w:t>
      </w:r>
      <w:r w:rsidR="00941323">
        <w:rPr>
          <w:lang w:val="en-GB"/>
        </w:rPr>
        <w:t>10</w:t>
      </w:r>
      <w:r>
        <w:rPr>
          <w:lang w:val="en-GB"/>
        </w:rPr>
        <w:t>/2023</w:t>
      </w:r>
    </w:p>
    <w:p w14:paraId="458997EF" w14:textId="3904ABDC" w:rsidR="00DB6C43" w:rsidRDefault="00DB6C43" w:rsidP="00DB6C43">
      <w:pPr>
        <w:rPr>
          <w:sz w:val="24"/>
          <w:szCs w:val="24"/>
          <w:lang w:val="en-GB"/>
        </w:rPr>
      </w:pPr>
      <w:r w:rsidRPr="00941323">
        <w:rPr>
          <w:b/>
          <w:bCs/>
          <w:sz w:val="24"/>
          <w:szCs w:val="24"/>
          <w:lang w:val="en-GB"/>
        </w:rPr>
        <w:t>Aim</w:t>
      </w:r>
      <w:r>
        <w:rPr>
          <w:sz w:val="24"/>
          <w:szCs w:val="24"/>
          <w:lang w:val="en-GB"/>
        </w:rPr>
        <w:t>:</w:t>
      </w:r>
      <w:r w:rsidRPr="00EE38BA">
        <w:t xml:space="preserve"> </w:t>
      </w:r>
      <w:r w:rsidRPr="00DB6C43">
        <w:t>Installation of Nagios on Ubuntu system.</w:t>
      </w:r>
    </w:p>
    <w:p w14:paraId="4A9687E9" w14:textId="77777777" w:rsidR="00DB6C43" w:rsidRDefault="00DB6C43" w:rsidP="00DB6C43">
      <w:pPr>
        <w:rPr>
          <w:sz w:val="24"/>
          <w:szCs w:val="24"/>
          <w:lang w:val="en-GB"/>
        </w:rPr>
      </w:pPr>
      <w:r w:rsidRPr="00941323">
        <w:rPr>
          <w:b/>
          <w:bCs/>
          <w:sz w:val="24"/>
          <w:szCs w:val="24"/>
          <w:lang w:val="en-GB"/>
        </w:rPr>
        <w:t>LO mapped</w:t>
      </w:r>
      <w:r>
        <w:rPr>
          <w:sz w:val="24"/>
          <w:szCs w:val="24"/>
          <w:lang w:val="en-GB"/>
        </w:rPr>
        <w:t>: LO1, LO5</w:t>
      </w:r>
    </w:p>
    <w:p w14:paraId="0BE8D88E" w14:textId="77777777" w:rsidR="00DB6C43" w:rsidRDefault="00DB6C43" w:rsidP="00DB6C43">
      <w:pPr>
        <w:rPr>
          <w:sz w:val="24"/>
          <w:szCs w:val="24"/>
          <w:lang w:val="en-GB"/>
        </w:rPr>
      </w:pPr>
      <w:r w:rsidRPr="00941323">
        <w:rPr>
          <w:b/>
          <w:bCs/>
          <w:sz w:val="24"/>
          <w:szCs w:val="24"/>
          <w:lang w:val="en-GB"/>
        </w:rPr>
        <w:t>Theory</w:t>
      </w:r>
      <w:r>
        <w:rPr>
          <w:sz w:val="24"/>
          <w:szCs w:val="24"/>
          <w:lang w:val="en-GB"/>
        </w:rPr>
        <w:t>:</w:t>
      </w:r>
    </w:p>
    <w:p w14:paraId="4A010E21" w14:textId="4D9307A6" w:rsidR="008C7C2D" w:rsidRDefault="008C7C2D" w:rsidP="00DB6C43">
      <w:pPr>
        <w:rPr>
          <w:sz w:val="24"/>
          <w:szCs w:val="24"/>
        </w:rPr>
      </w:pPr>
      <w:r w:rsidRPr="008C7C2D">
        <w:rPr>
          <w:sz w:val="24"/>
          <w:szCs w:val="24"/>
        </w:rPr>
        <w:t>Nagios: Open-source monitoring tool for real-time IT infrastructure health checks and alerts, helping ensure system reliability.</w:t>
      </w:r>
    </w:p>
    <w:p w14:paraId="03B0306F" w14:textId="30676741" w:rsidR="008C7C2D" w:rsidRPr="00616B3C" w:rsidRDefault="00616B3C" w:rsidP="00616B3C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616B3C">
        <w:rPr>
          <w:b/>
          <w:bCs/>
          <w:sz w:val="24"/>
          <w:szCs w:val="24"/>
        </w:rPr>
        <w:t>Update System Packages</w:t>
      </w:r>
      <w:r w:rsidRPr="00616B3C">
        <w:rPr>
          <w:sz w:val="24"/>
          <w:szCs w:val="24"/>
        </w:rPr>
        <w:t>:</w:t>
      </w:r>
    </w:p>
    <w:p w14:paraId="751CA3C7" w14:textId="55BCD4B3" w:rsidR="00941323" w:rsidRDefault="003609F5" w:rsidP="003609F5">
      <w:pPr>
        <w:jc w:val="center"/>
        <w:rPr>
          <w:sz w:val="24"/>
          <w:szCs w:val="24"/>
          <w:lang w:val="en-GB"/>
        </w:rPr>
      </w:pPr>
      <w:r w:rsidRPr="003609F5">
        <w:rPr>
          <w:sz w:val="24"/>
          <w:szCs w:val="24"/>
          <w:lang w:val="en-GB"/>
        </w:rPr>
        <w:drawing>
          <wp:inline distT="0" distB="0" distL="0" distR="0" wp14:anchorId="4838BC55" wp14:editId="4EEDE83E">
            <wp:extent cx="3360356" cy="1742724"/>
            <wp:effectExtent l="19050" t="0" r="12065" b="505460"/>
            <wp:docPr id="93931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11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7816" cy="175177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451E5BC" w14:textId="6B594E44" w:rsidR="003609F5" w:rsidRDefault="00101BCB" w:rsidP="003609F5">
      <w:pPr>
        <w:jc w:val="center"/>
        <w:rPr>
          <w:sz w:val="24"/>
          <w:szCs w:val="24"/>
          <w:lang w:val="en-GB"/>
        </w:rPr>
      </w:pPr>
      <w:r w:rsidRPr="00101BCB">
        <w:rPr>
          <w:sz w:val="24"/>
          <w:szCs w:val="24"/>
          <w:lang w:val="en-GB"/>
        </w:rPr>
        <w:drawing>
          <wp:inline distT="0" distB="0" distL="0" distR="0" wp14:anchorId="5C1C84E2" wp14:editId="6F21C0F4">
            <wp:extent cx="3765184" cy="431712"/>
            <wp:effectExtent l="19050" t="0" r="6985" b="178435"/>
            <wp:docPr id="116150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06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3131" cy="44064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5D8D83F" w14:textId="63261381" w:rsidR="00101BCB" w:rsidRDefault="00993D00" w:rsidP="003609F5">
      <w:pPr>
        <w:jc w:val="center"/>
        <w:rPr>
          <w:sz w:val="24"/>
          <w:szCs w:val="24"/>
          <w:lang w:val="en-GB"/>
        </w:rPr>
      </w:pPr>
      <w:r w:rsidRPr="00993D00">
        <w:rPr>
          <w:sz w:val="24"/>
          <w:szCs w:val="24"/>
          <w:lang w:val="en-GB"/>
        </w:rPr>
        <w:drawing>
          <wp:inline distT="0" distB="0" distL="0" distR="0" wp14:anchorId="46C7352C" wp14:editId="6FB3A76A">
            <wp:extent cx="3753243" cy="1252889"/>
            <wp:effectExtent l="19050" t="0" r="19050" b="385445"/>
            <wp:docPr id="211179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901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6436" cy="126396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DBF249D" w14:textId="12CAA663" w:rsidR="00993D00" w:rsidRDefault="00503424" w:rsidP="003609F5">
      <w:pPr>
        <w:jc w:val="center"/>
        <w:rPr>
          <w:sz w:val="24"/>
          <w:szCs w:val="24"/>
          <w:lang w:val="en-GB"/>
        </w:rPr>
      </w:pPr>
      <w:r w:rsidRPr="00503424">
        <w:rPr>
          <w:sz w:val="24"/>
          <w:szCs w:val="24"/>
          <w:lang w:val="en-GB"/>
        </w:rPr>
        <w:drawing>
          <wp:inline distT="0" distB="0" distL="0" distR="0" wp14:anchorId="035DDA24" wp14:editId="41F3F5A1">
            <wp:extent cx="3827342" cy="312436"/>
            <wp:effectExtent l="19050" t="0" r="20955" b="125730"/>
            <wp:docPr id="202448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853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2985" cy="3210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F56DFF5" w14:textId="0959F0BA" w:rsidR="00503424" w:rsidRDefault="00E83B8B" w:rsidP="003609F5">
      <w:pPr>
        <w:jc w:val="center"/>
        <w:rPr>
          <w:sz w:val="24"/>
          <w:szCs w:val="24"/>
          <w:lang w:val="en-GB"/>
        </w:rPr>
      </w:pPr>
      <w:r w:rsidRPr="00E83B8B">
        <w:rPr>
          <w:sz w:val="24"/>
          <w:szCs w:val="24"/>
          <w:lang w:val="en-GB"/>
        </w:rPr>
        <w:drawing>
          <wp:inline distT="0" distB="0" distL="0" distR="0" wp14:anchorId="5A74C25F" wp14:editId="24839204">
            <wp:extent cx="3906958" cy="334558"/>
            <wp:effectExtent l="19050" t="0" r="17780" b="142240"/>
            <wp:docPr id="156405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514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1968" cy="33755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481927C" w14:textId="3E5FD47B" w:rsidR="00616B3C" w:rsidRPr="00616B3C" w:rsidRDefault="007A669A" w:rsidP="00616B3C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7A669A">
        <w:rPr>
          <w:b/>
          <w:bCs/>
          <w:sz w:val="24"/>
          <w:szCs w:val="24"/>
        </w:rPr>
        <w:t>Install Prerequisites</w:t>
      </w:r>
      <w:r w:rsidRPr="007A669A">
        <w:rPr>
          <w:sz w:val="24"/>
          <w:szCs w:val="24"/>
        </w:rPr>
        <w:t>:</w:t>
      </w:r>
    </w:p>
    <w:p w14:paraId="7B0ABE41" w14:textId="34ECEF29" w:rsidR="00E83B8B" w:rsidRDefault="00E83B8B" w:rsidP="003609F5">
      <w:pPr>
        <w:jc w:val="center"/>
        <w:rPr>
          <w:sz w:val="24"/>
          <w:szCs w:val="24"/>
          <w:lang w:val="en-GB"/>
        </w:rPr>
      </w:pPr>
      <w:r w:rsidRPr="00E83B8B">
        <w:rPr>
          <w:sz w:val="24"/>
          <w:szCs w:val="24"/>
          <w:lang w:val="en-GB"/>
        </w:rPr>
        <w:lastRenderedPageBreak/>
        <w:drawing>
          <wp:inline distT="0" distB="0" distL="0" distR="0" wp14:anchorId="009FD70F" wp14:editId="285E4C5A">
            <wp:extent cx="4452970" cy="1970455"/>
            <wp:effectExtent l="19050" t="0" r="24130" b="582295"/>
            <wp:docPr id="1739511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111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5787" cy="197170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277DF16" w14:textId="68BD004D" w:rsidR="00BE40F7" w:rsidRDefault="00BE40F7" w:rsidP="003609F5">
      <w:pPr>
        <w:jc w:val="center"/>
        <w:rPr>
          <w:sz w:val="24"/>
          <w:szCs w:val="24"/>
          <w:lang w:val="en-GB"/>
        </w:rPr>
      </w:pPr>
      <w:r w:rsidRPr="00BE40F7">
        <w:rPr>
          <w:sz w:val="24"/>
          <w:szCs w:val="24"/>
          <w:lang w:val="en-GB"/>
        </w:rPr>
        <w:drawing>
          <wp:inline distT="0" distB="0" distL="0" distR="0" wp14:anchorId="35C173D9" wp14:editId="6062C607">
            <wp:extent cx="5250635" cy="381033"/>
            <wp:effectExtent l="19050" t="0" r="26670" b="152400"/>
            <wp:docPr id="69781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146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8103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E40C2B9" w14:textId="1B2BA55A" w:rsidR="00ED7342" w:rsidRDefault="00ED7342" w:rsidP="003609F5">
      <w:pPr>
        <w:jc w:val="center"/>
        <w:rPr>
          <w:sz w:val="24"/>
          <w:szCs w:val="24"/>
          <w:lang w:val="en-GB"/>
        </w:rPr>
      </w:pPr>
      <w:r w:rsidRPr="00ED7342">
        <w:rPr>
          <w:sz w:val="24"/>
          <w:szCs w:val="24"/>
          <w:lang w:val="en-GB"/>
        </w:rPr>
        <w:drawing>
          <wp:inline distT="0" distB="0" distL="0" distR="0" wp14:anchorId="747329B6" wp14:editId="53D0BC38">
            <wp:extent cx="5281118" cy="533446"/>
            <wp:effectExtent l="19050" t="0" r="15240" b="190500"/>
            <wp:docPr id="10561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4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3344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7A8696E" w14:textId="688C8BA6" w:rsidR="007A669A" w:rsidRPr="00344E8B" w:rsidRDefault="007A669A" w:rsidP="007A669A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7A669A">
        <w:rPr>
          <w:b/>
          <w:bCs/>
          <w:sz w:val="24"/>
          <w:szCs w:val="24"/>
        </w:rPr>
        <w:t>Create Nagios User and Group</w:t>
      </w:r>
      <w:r w:rsidRPr="007A669A">
        <w:rPr>
          <w:sz w:val="24"/>
          <w:szCs w:val="24"/>
        </w:rPr>
        <w:t>:</w:t>
      </w:r>
    </w:p>
    <w:p w14:paraId="4C998A5C" w14:textId="320B8E3F" w:rsidR="00344E8B" w:rsidRDefault="00344E8B" w:rsidP="00344E8B">
      <w:pPr>
        <w:jc w:val="center"/>
        <w:rPr>
          <w:sz w:val="24"/>
          <w:szCs w:val="24"/>
          <w:lang w:val="en-GB"/>
        </w:rPr>
      </w:pPr>
      <w:r w:rsidRPr="00ED7342">
        <w:rPr>
          <w:sz w:val="24"/>
          <w:szCs w:val="24"/>
          <w:lang w:val="en-GB"/>
        </w:rPr>
        <w:drawing>
          <wp:inline distT="0" distB="0" distL="0" distR="0" wp14:anchorId="005CE4C7" wp14:editId="4960DFB5">
            <wp:extent cx="4922947" cy="281964"/>
            <wp:effectExtent l="19050" t="0" r="11430" b="118110"/>
            <wp:docPr id="141254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450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8196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AF5E890" w14:textId="33C8CDB7" w:rsidR="00344E8B" w:rsidRPr="00344E8B" w:rsidRDefault="00344E8B" w:rsidP="00344E8B">
      <w:pPr>
        <w:jc w:val="center"/>
        <w:rPr>
          <w:sz w:val="24"/>
          <w:szCs w:val="24"/>
          <w:lang w:val="en-GB"/>
        </w:rPr>
      </w:pPr>
      <w:r w:rsidRPr="00AD3F52">
        <w:rPr>
          <w:sz w:val="24"/>
          <w:szCs w:val="24"/>
          <w:lang w:val="en-GB"/>
        </w:rPr>
        <w:drawing>
          <wp:inline distT="0" distB="0" distL="0" distR="0" wp14:anchorId="3988BF05" wp14:editId="6B81D72E">
            <wp:extent cx="4701947" cy="220999"/>
            <wp:effectExtent l="19050" t="0" r="22860" b="102870"/>
            <wp:docPr id="159948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853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099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818F029" w14:textId="2742BB96" w:rsidR="007A669A" w:rsidRPr="00344E8B" w:rsidRDefault="007A669A" w:rsidP="007A669A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7A669A">
        <w:rPr>
          <w:b/>
          <w:bCs/>
          <w:sz w:val="24"/>
          <w:szCs w:val="24"/>
        </w:rPr>
        <w:t>Download Nagios Core</w:t>
      </w:r>
      <w:r w:rsidRPr="007A669A">
        <w:rPr>
          <w:sz w:val="24"/>
          <w:szCs w:val="24"/>
        </w:rPr>
        <w:t>:</w:t>
      </w:r>
    </w:p>
    <w:p w14:paraId="46B5C764" w14:textId="7D0BCED2" w:rsidR="00344E8B" w:rsidRDefault="00344E8B" w:rsidP="00344E8B">
      <w:pPr>
        <w:jc w:val="center"/>
        <w:rPr>
          <w:sz w:val="24"/>
          <w:szCs w:val="24"/>
          <w:lang w:val="en-GB"/>
        </w:rPr>
      </w:pPr>
      <w:r w:rsidRPr="003B26A4">
        <w:rPr>
          <w:sz w:val="24"/>
          <w:szCs w:val="24"/>
          <w:lang w:val="en-GB"/>
        </w:rPr>
        <w:drawing>
          <wp:inline distT="0" distB="0" distL="0" distR="0" wp14:anchorId="490A43B4" wp14:editId="10A42024">
            <wp:extent cx="5204911" cy="731583"/>
            <wp:effectExtent l="19050" t="0" r="15240" b="240030"/>
            <wp:docPr id="18461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10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73158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DE680C0" w14:textId="091A32FC" w:rsidR="00344E8B" w:rsidRPr="00344E8B" w:rsidRDefault="00344E8B" w:rsidP="00344E8B">
      <w:pPr>
        <w:jc w:val="center"/>
        <w:rPr>
          <w:sz w:val="24"/>
          <w:szCs w:val="24"/>
          <w:lang w:val="en-GB"/>
        </w:rPr>
      </w:pPr>
      <w:r w:rsidRPr="00C36D43">
        <w:rPr>
          <w:sz w:val="24"/>
          <w:szCs w:val="24"/>
          <w:lang w:val="en-GB"/>
        </w:rPr>
        <w:drawing>
          <wp:inline distT="0" distB="0" distL="0" distR="0" wp14:anchorId="4D22AC56" wp14:editId="0143985A">
            <wp:extent cx="5273497" cy="868755"/>
            <wp:effectExtent l="19050" t="0" r="22860" b="293370"/>
            <wp:docPr id="110561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169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8687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BE65FFD" w14:textId="7FD07785" w:rsidR="007A669A" w:rsidRPr="00E04442" w:rsidRDefault="006315EE" w:rsidP="007A669A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6315EE">
        <w:rPr>
          <w:b/>
          <w:bCs/>
          <w:sz w:val="24"/>
          <w:szCs w:val="24"/>
        </w:rPr>
        <w:t>Compile and Install Nagios Core</w:t>
      </w:r>
      <w:r w:rsidRPr="006315EE">
        <w:rPr>
          <w:sz w:val="24"/>
          <w:szCs w:val="24"/>
        </w:rPr>
        <w:t>:</w:t>
      </w:r>
    </w:p>
    <w:p w14:paraId="4423164F" w14:textId="65590DED" w:rsidR="00E04442" w:rsidRDefault="00E04442" w:rsidP="00E04442">
      <w:pPr>
        <w:jc w:val="center"/>
        <w:rPr>
          <w:sz w:val="24"/>
          <w:szCs w:val="24"/>
          <w:lang w:val="en-GB"/>
        </w:rPr>
      </w:pPr>
      <w:r w:rsidRPr="00C36D43">
        <w:rPr>
          <w:sz w:val="24"/>
          <w:szCs w:val="24"/>
          <w:lang w:val="en-GB"/>
        </w:rPr>
        <w:lastRenderedPageBreak/>
        <w:drawing>
          <wp:inline distT="0" distB="0" distL="0" distR="0" wp14:anchorId="24781E5B" wp14:editId="25EF9B6A">
            <wp:extent cx="5235394" cy="312447"/>
            <wp:effectExtent l="19050" t="0" r="22860" b="125730"/>
            <wp:docPr id="188170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046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1244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D2CCD0A" w14:textId="45AD94EB" w:rsidR="00E04442" w:rsidRDefault="00E04442" w:rsidP="00E04442">
      <w:pPr>
        <w:jc w:val="center"/>
        <w:rPr>
          <w:sz w:val="24"/>
          <w:szCs w:val="24"/>
          <w:lang w:val="en-GB"/>
        </w:rPr>
      </w:pPr>
      <w:r w:rsidRPr="00BA109E">
        <w:rPr>
          <w:sz w:val="24"/>
          <w:szCs w:val="24"/>
          <w:lang w:val="en-GB"/>
        </w:rPr>
        <w:drawing>
          <wp:inline distT="0" distB="0" distL="0" distR="0" wp14:anchorId="0F149C63" wp14:editId="0AECC37D">
            <wp:extent cx="5235394" cy="1013548"/>
            <wp:effectExtent l="19050" t="0" r="22860" b="320040"/>
            <wp:docPr id="9067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59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01354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813CDF7" w14:textId="77777777" w:rsidR="00E04442" w:rsidRPr="00E04442" w:rsidRDefault="00E04442" w:rsidP="00E04442">
      <w:pPr>
        <w:jc w:val="center"/>
        <w:rPr>
          <w:sz w:val="24"/>
          <w:szCs w:val="24"/>
          <w:lang w:val="en-GB"/>
        </w:rPr>
      </w:pPr>
    </w:p>
    <w:p w14:paraId="098666A7" w14:textId="7CCA3720" w:rsidR="00995C6C" w:rsidRPr="004C76D3" w:rsidRDefault="00995C6C" w:rsidP="007A669A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995C6C">
        <w:rPr>
          <w:b/>
          <w:bCs/>
          <w:sz w:val="24"/>
          <w:szCs w:val="24"/>
        </w:rPr>
        <w:t>Configure Nagios Web Interface</w:t>
      </w:r>
      <w:r w:rsidRPr="00995C6C">
        <w:rPr>
          <w:sz w:val="24"/>
          <w:szCs w:val="24"/>
        </w:rPr>
        <w:t>:</w:t>
      </w:r>
    </w:p>
    <w:p w14:paraId="6DDFCB7A" w14:textId="5A96493D" w:rsidR="004C76D3" w:rsidRDefault="004C76D3" w:rsidP="004C76D3">
      <w:pPr>
        <w:jc w:val="center"/>
        <w:rPr>
          <w:sz w:val="24"/>
          <w:szCs w:val="24"/>
          <w:lang w:val="en-GB"/>
        </w:rPr>
      </w:pPr>
      <w:r w:rsidRPr="00BA109E">
        <w:rPr>
          <w:sz w:val="24"/>
          <w:szCs w:val="24"/>
          <w:lang w:val="en-GB"/>
        </w:rPr>
        <w:drawing>
          <wp:inline distT="0" distB="0" distL="0" distR="0" wp14:anchorId="5284938F" wp14:editId="7BF530B4">
            <wp:extent cx="5220152" cy="487722"/>
            <wp:effectExtent l="19050" t="0" r="19050" b="179070"/>
            <wp:docPr id="99944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407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48772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B71359E" w14:textId="7150DCDD" w:rsidR="004C76D3" w:rsidRDefault="004C76D3" w:rsidP="004C76D3">
      <w:pPr>
        <w:jc w:val="center"/>
        <w:rPr>
          <w:sz w:val="24"/>
          <w:szCs w:val="24"/>
          <w:lang w:val="en-GB"/>
        </w:rPr>
      </w:pPr>
      <w:r w:rsidRPr="007B08DF">
        <w:rPr>
          <w:sz w:val="24"/>
          <w:szCs w:val="24"/>
          <w:lang w:val="en-GB"/>
        </w:rPr>
        <w:drawing>
          <wp:inline distT="0" distB="0" distL="0" distR="0" wp14:anchorId="46360671" wp14:editId="0F35C21B">
            <wp:extent cx="5281118" cy="472481"/>
            <wp:effectExtent l="19050" t="0" r="15240" b="175260"/>
            <wp:docPr id="3178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63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47248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0CA804A" w14:textId="77777777" w:rsidR="004C76D3" w:rsidRPr="004C76D3" w:rsidRDefault="004C76D3" w:rsidP="004C76D3">
      <w:pPr>
        <w:jc w:val="center"/>
        <w:rPr>
          <w:sz w:val="24"/>
          <w:szCs w:val="24"/>
          <w:lang w:val="en-GB"/>
        </w:rPr>
      </w:pPr>
    </w:p>
    <w:p w14:paraId="0DB3D770" w14:textId="78CB5928" w:rsidR="00995C6C" w:rsidRPr="004C76D3" w:rsidRDefault="00995C6C" w:rsidP="007A669A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995C6C">
        <w:rPr>
          <w:b/>
          <w:bCs/>
          <w:sz w:val="24"/>
          <w:szCs w:val="24"/>
        </w:rPr>
        <w:t>Create a Nagios Admin User</w:t>
      </w:r>
      <w:r w:rsidRPr="00995C6C">
        <w:rPr>
          <w:sz w:val="24"/>
          <w:szCs w:val="24"/>
        </w:rPr>
        <w:t>:</w:t>
      </w:r>
    </w:p>
    <w:p w14:paraId="01110873" w14:textId="4F33BF94" w:rsidR="004C76D3" w:rsidRDefault="004C76D3" w:rsidP="004C76D3">
      <w:pPr>
        <w:jc w:val="center"/>
        <w:rPr>
          <w:sz w:val="24"/>
          <w:szCs w:val="24"/>
          <w:lang w:val="en-GB"/>
        </w:rPr>
      </w:pPr>
      <w:r w:rsidRPr="00616358">
        <w:rPr>
          <w:sz w:val="24"/>
          <w:szCs w:val="24"/>
          <w:lang w:val="en-GB"/>
        </w:rPr>
        <w:drawing>
          <wp:inline distT="0" distB="0" distL="0" distR="0" wp14:anchorId="0F496956" wp14:editId="4F746EF8">
            <wp:extent cx="5204911" cy="815411"/>
            <wp:effectExtent l="19050" t="0" r="15240" b="270510"/>
            <wp:docPr id="78841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168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81541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4350726" w14:textId="3F66A7BD" w:rsidR="004C76D3" w:rsidRDefault="004C76D3" w:rsidP="004C76D3">
      <w:pPr>
        <w:jc w:val="center"/>
        <w:rPr>
          <w:sz w:val="24"/>
          <w:szCs w:val="24"/>
          <w:lang w:val="en-GB"/>
        </w:rPr>
      </w:pPr>
      <w:r w:rsidRPr="00220B64">
        <w:rPr>
          <w:sz w:val="24"/>
          <w:szCs w:val="24"/>
          <w:lang w:val="en-GB"/>
        </w:rPr>
        <w:drawing>
          <wp:inline distT="0" distB="0" distL="0" distR="0" wp14:anchorId="603DDF5D" wp14:editId="55C3D116">
            <wp:extent cx="5258256" cy="381033"/>
            <wp:effectExtent l="19050" t="0" r="19050" b="152400"/>
            <wp:docPr id="173440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078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8103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866665C" w14:textId="1D78AE02" w:rsidR="004C76D3" w:rsidRPr="004C76D3" w:rsidRDefault="004C76D3" w:rsidP="004C76D3">
      <w:pPr>
        <w:jc w:val="center"/>
        <w:rPr>
          <w:sz w:val="24"/>
          <w:szCs w:val="24"/>
          <w:lang w:val="en-GB"/>
        </w:rPr>
      </w:pPr>
      <w:r w:rsidRPr="00D61D64">
        <w:rPr>
          <w:sz w:val="24"/>
          <w:szCs w:val="24"/>
          <w:lang w:val="en-GB"/>
        </w:rPr>
        <w:drawing>
          <wp:inline distT="0" distB="0" distL="0" distR="0" wp14:anchorId="39B83202" wp14:editId="66367E4E">
            <wp:extent cx="4404669" cy="1240790"/>
            <wp:effectExtent l="19050" t="0" r="15240" b="378460"/>
            <wp:docPr id="52574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414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8349" cy="124182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E8D42FD" w14:textId="5804C17C" w:rsidR="00995C6C" w:rsidRPr="004C76D3" w:rsidRDefault="00995C6C" w:rsidP="007A669A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995C6C">
        <w:rPr>
          <w:b/>
          <w:bCs/>
          <w:sz w:val="24"/>
          <w:szCs w:val="24"/>
        </w:rPr>
        <w:t>Start Apache Web Server</w:t>
      </w:r>
      <w:r w:rsidRPr="00995C6C">
        <w:rPr>
          <w:sz w:val="24"/>
          <w:szCs w:val="24"/>
        </w:rPr>
        <w:t>:</w:t>
      </w:r>
    </w:p>
    <w:p w14:paraId="05B6C4F0" w14:textId="677CCF6B" w:rsidR="004C76D3" w:rsidRDefault="004C76D3" w:rsidP="004C76D3">
      <w:pPr>
        <w:jc w:val="center"/>
        <w:rPr>
          <w:sz w:val="24"/>
          <w:szCs w:val="24"/>
          <w:lang w:val="en-GB"/>
        </w:rPr>
      </w:pPr>
      <w:r w:rsidRPr="00753BFE">
        <w:rPr>
          <w:sz w:val="24"/>
          <w:szCs w:val="24"/>
          <w:lang w:val="en-GB"/>
        </w:rPr>
        <w:lastRenderedPageBreak/>
        <w:drawing>
          <wp:inline distT="0" distB="0" distL="0" distR="0" wp14:anchorId="3A2E3B53" wp14:editId="5F3C7109">
            <wp:extent cx="3069676" cy="1405993"/>
            <wp:effectExtent l="19050" t="0" r="16510" b="441960"/>
            <wp:docPr id="15701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35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2215" cy="140715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4D2BAB8" w14:textId="3D439EE8" w:rsidR="00A605C7" w:rsidRDefault="00A605C7" w:rsidP="004C76D3">
      <w:pPr>
        <w:jc w:val="center"/>
        <w:rPr>
          <w:sz w:val="24"/>
          <w:szCs w:val="24"/>
          <w:lang w:val="en-GB"/>
        </w:rPr>
      </w:pPr>
      <w:r w:rsidRPr="008F2FAE">
        <w:rPr>
          <w:sz w:val="24"/>
          <w:szCs w:val="24"/>
          <w:lang w:val="en-GB"/>
        </w:rPr>
        <w:drawing>
          <wp:inline distT="0" distB="0" distL="0" distR="0" wp14:anchorId="66340611" wp14:editId="7B308A81">
            <wp:extent cx="3731226" cy="1645008"/>
            <wp:effectExtent l="19050" t="0" r="22225" b="488950"/>
            <wp:docPr id="142941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118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4525" cy="164646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FC17819" w14:textId="77777777" w:rsidR="00A605C7" w:rsidRPr="004C76D3" w:rsidRDefault="00A605C7" w:rsidP="004C76D3">
      <w:pPr>
        <w:jc w:val="center"/>
        <w:rPr>
          <w:sz w:val="24"/>
          <w:szCs w:val="24"/>
          <w:lang w:val="en-GB"/>
        </w:rPr>
      </w:pPr>
    </w:p>
    <w:p w14:paraId="735BD3AD" w14:textId="3D11BED0" w:rsidR="00995C6C" w:rsidRPr="00A605C7" w:rsidRDefault="009C1F94" w:rsidP="007A669A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9C1F94">
        <w:rPr>
          <w:b/>
          <w:bCs/>
          <w:sz w:val="24"/>
          <w:szCs w:val="24"/>
        </w:rPr>
        <w:t>Start Nagios Service</w:t>
      </w:r>
      <w:r w:rsidRPr="009C1F94">
        <w:rPr>
          <w:sz w:val="24"/>
          <w:szCs w:val="24"/>
        </w:rPr>
        <w:t>:</w:t>
      </w:r>
    </w:p>
    <w:p w14:paraId="3BD49540" w14:textId="62F9E9AB" w:rsidR="00A605C7" w:rsidRDefault="00A605C7" w:rsidP="00A605C7">
      <w:pPr>
        <w:jc w:val="center"/>
        <w:rPr>
          <w:sz w:val="24"/>
          <w:szCs w:val="24"/>
          <w:lang w:val="en-GB"/>
        </w:rPr>
      </w:pPr>
      <w:r w:rsidRPr="008F2FAE">
        <w:rPr>
          <w:sz w:val="24"/>
          <w:szCs w:val="24"/>
          <w:lang w:val="en-GB"/>
        </w:rPr>
        <w:drawing>
          <wp:inline distT="0" distB="0" distL="0" distR="0" wp14:anchorId="28862A5A" wp14:editId="717C0308">
            <wp:extent cx="4411875" cy="722525"/>
            <wp:effectExtent l="19050" t="0" r="8255" b="249555"/>
            <wp:docPr id="80769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927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9886" cy="72383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6E9374A" w14:textId="099FACD3" w:rsidR="00A605C7" w:rsidRPr="00A605C7" w:rsidRDefault="00A605C7" w:rsidP="00A605C7">
      <w:pPr>
        <w:jc w:val="center"/>
        <w:rPr>
          <w:sz w:val="24"/>
          <w:szCs w:val="24"/>
          <w:lang w:val="en-GB"/>
        </w:rPr>
      </w:pPr>
      <w:r w:rsidRPr="005B513D">
        <w:rPr>
          <w:sz w:val="24"/>
          <w:szCs w:val="24"/>
          <w:lang w:val="en-GB"/>
        </w:rPr>
        <w:drawing>
          <wp:inline distT="0" distB="0" distL="0" distR="0" wp14:anchorId="4DB5C357" wp14:editId="7BC77C02">
            <wp:extent cx="5258256" cy="525826"/>
            <wp:effectExtent l="19050" t="0" r="19050" b="198120"/>
            <wp:docPr id="277754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547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2582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2702F7B" w14:textId="32620E6E" w:rsidR="009C1F94" w:rsidRPr="00A605C7" w:rsidRDefault="009C1F94" w:rsidP="007A669A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9C1F94">
        <w:rPr>
          <w:b/>
          <w:bCs/>
          <w:sz w:val="24"/>
          <w:szCs w:val="24"/>
        </w:rPr>
        <w:t>Check Nagios Configuration</w:t>
      </w:r>
      <w:r w:rsidRPr="009C1F94">
        <w:rPr>
          <w:sz w:val="24"/>
          <w:szCs w:val="24"/>
        </w:rPr>
        <w:t>:</w:t>
      </w:r>
    </w:p>
    <w:p w14:paraId="13910397" w14:textId="225A6780" w:rsidR="00A605C7" w:rsidRDefault="00A605C7" w:rsidP="00A605C7">
      <w:pPr>
        <w:jc w:val="center"/>
        <w:rPr>
          <w:sz w:val="24"/>
          <w:szCs w:val="24"/>
          <w:lang w:val="en-GB"/>
        </w:rPr>
      </w:pPr>
      <w:r w:rsidRPr="005B513D">
        <w:rPr>
          <w:sz w:val="24"/>
          <w:szCs w:val="24"/>
          <w:lang w:val="en-GB"/>
        </w:rPr>
        <w:drawing>
          <wp:inline distT="0" distB="0" distL="0" distR="0" wp14:anchorId="01415299" wp14:editId="614BA1DC">
            <wp:extent cx="4290432" cy="198137"/>
            <wp:effectExtent l="19050" t="0" r="15240" b="87630"/>
            <wp:docPr id="56134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439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9813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3230A45" w14:textId="05AADB05" w:rsidR="00A605C7" w:rsidRDefault="00A605C7" w:rsidP="00A605C7">
      <w:pPr>
        <w:jc w:val="center"/>
        <w:rPr>
          <w:sz w:val="24"/>
          <w:szCs w:val="24"/>
          <w:lang w:val="en-GB"/>
        </w:rPr>
      </w:pPr>
      <w:r w:rsidRPr="004F2710">
        <w:rPr>
          <w:sz w:val="24"/>
          <w:szCs w:val="24"/>
          <w:lang w:val="en-GB"/>
        </w:rPr>
        <w:drawing>
          <wp:inline distT="0" distB="0" distL="0" distR="0" wp14:anchorId="06A10BA9" wp14:editId="24B3D6BE">
            <wp:extent cx="5265876" cy="396274"/>
            <wp:effectExtent l="19050" t="0" r="11430" b="156210"/>
            <wp:docPr id="143088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860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9627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42CE043" w14:textId="77777777" w:rsidR="00A605C7" w:rsidRPr="00A605C7" w:rsidRDefault="00A605C7" w:rsidP="00A605C7">
      <w:pPr>
        <w:jc w:val="center"/>
        <w:rPr>
          <w:sz w:val="24"/>
          <w:szCs w:val="24"/>
          <w:lang w:val="en-GB"/>
        </w:rPr>
      </w:pPr>
    </w:p>
    <w:p w14:paraId="2D925C36" w14:textId="648D69DC" w:rsidR="009C1F94" w:rsidRPr="00A605C7" w:rsidRDefault="009C1F94" w:rsidP="007A669A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9C1F94">
        <w:rPr>
          <w:b/>
          <w:bCs/>
          <w:sz w:val="24"/>
          <w:szCs w:val="24"/>
        </w:rPr>
        <w:t>Restart Apache and Nagios</w:t>
      </w:r>
      <w:r w:rsidRPr="009C1F94">
        <w:rPr>
          <w:sz w:val="24"/>
          <w:szCs w:val="24"/>
        </w:rPr>
        <w:t>:</w:t>
      </w:r>
    </w:p>
    <w:p w14:paraId="0D77FAE2" w14:textId="00CDE2F3" w:rsidR="00A605C7" w:rsidRPr="00A605C7" w:rsidRDefault="00A605C7" w:rsidP="00A605C7">
      <w:pPr>
        <w:jc w:val="center"/>
        <w:rPr>
          <w:sz w:val="24"/>
          <w:szCs w:val="24"/>
          <w:lang w:val="en-GB"/>
        </w:rPr>
      </w:pPr>
      <w:r w:rsidRPr="00474825">
        <w:rPr>
          <w:sz w:val="24"/>
          <w:szCs w:val="24"/>
          <w:lang w:val="en-GB"/>
        </w:rPr>
        <w:lastRenderedPageBreak/>
        <w:drawing>
          <wp:inline distT="0" distB="0" distL="0" distR="0" wp14:anchorId="75882B63" wp14:editId="031CFE91">
            <wp:extent cx="5174428" cy="731583"/>
            <wp:effectExtent l="19050" t="0" r="26670" b="240030"/>
            <wp:docPr id="5953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65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73158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961B6DF" w14:textId="77777777" w:rsidR="00430EF3" w:rsidRDefault="00430EF3" w:rsidP="00430EF3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430EF3">
        <w:rPr>
          <w:b/>
          <w:bCs/>
          <w:sz w:val="24"/>
          <w:szCs w:val="24"/>
          <w:lang w:val="en-GB"/>
        </w:rPr>
        <w:t>Access the Nagios Web Interface:</w:t>
      </w:r>
      <w:r w:rsidRPr="00430EF3">
        <w:rPr>
          <w:sz w:val="24"/>
          <w:szCs w:val="24"/>
          <w:lang w:val="en-GB"/>
        </w:rPr>
        <w:t xml:space="preserve"> </w:t>
      </w:r>
    </w:p>
    <w:p w14:paraId="38C2F245" w14:textId="3A336412" w:rsidR="00A605C7" w:rsidRDefault="00A605C7" w:rsidP="00A605C7">
      <w:pPr>
        <w:jc w:val="center"/>
        <w:rPr>
          <w:sz w:val="24"/>
          <w:szCs w:val="24"/>
          <w:lang w:val="en-GB"/>
        </w:rPr>
      </w:pPr>
      <w:r w:rsidRPr="00243474">
        <w:rPr>
          <w:sz w:val="24"/>
          <w:szCs w:val="24"/>
          <w:lang w:val="en-GB"/>
        </w:rPr>
        <w:drawing>
          <wp:inline distT="0" distB="0" distL="0" distR="0" wp14:anchorId="6092CDA5" wp14:editId="13AC6814">
            <wp:extent cx="3174760" cy="1611649"/>
            <wp:effectExtent l="19050" t="0" r="26035" b="502920"/>
            <wp:docPr id="47174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484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2623" cy="161564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CA6AAFC" w14:textId="5C3F21F4" w:rsidR="00A605C7" w:rsidRPr="00A605C7" w:rsidRDefault="00A605C7" w:rsidP="00A605C7">
      <w:pPr>
        <w:jc w:val="center"/>
        <w:rPr>
          <w:sz w:val="24"/>
          <w:szCs w:val="24"/>
          <w:lang w:val="en-GB"/>
        </w:rPr>
      </w:pPr>
      <w:r w:rsidRPr="00243474">
        <w:rPr>
          <w:sz w:val="24"/>
          <w:szCs w:val="24"/>
          <w:lang w:val="en-GB"/>
        </w:rPr>
        <w:drawing>
          <wp:inline distT="0" distB="0" distL="0" distR="0" wp14:anchorId="7D068167" wp14:editId="6169F45F">
            <wp:extent cx="3934234" cy="2427627"/>
            <wp:effectExtent l="152400" t="152400" r="371475" b="353695"/>
            <wp:docPr id="126805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581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8600" cy="24364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A2EFBA" w14:textId="77777777" w:rsidR="00430EF3" w:rsidRDefault="00430EF3" w:rsidP="00A605C7">
      <w:pPr>
        <w:ind w:left="360"/>
        <w:jc w:val="both"/>
        <w:rPr>
          <w:sz w:val="24"/>
          <w:szCs w:val="24"/>
          <w:lang w:val="en-GB"/>
        </w:rPr>
      </w:pPr>
      <w:r w:rsidRPr="00430EF3">
        <w:rPr>
          <w:sz w:val="24"/>
          <w:szCs w:val="24"/>
          <w:lang w:val="en-GB"/>
        </w:rPr>
        <w:t xml:space="preserve">Open a web browser and go to http://localhost/nagios (or the IP address of your Ubuntu server) and log in with the </w:t>
      </w:r>
      <w:proofErr w:type="spellStart"/>
      <w:r w:rsidRPr="00430EF3">
        <w:rPr>
          <w:sz w:val="24"/>
          <w:szCs w:val="24"/>
          <w:lang w:val="en-GB"/>
        </w:rPr>
        <w:t>nagiosadmin</w:t>
      </w:r>
      <w:proofErr w:type="spellEnd"/>
      <w:r w:rsidRPr="00430EF3">
        <w:rPr>
          <w:sz w:val="24"/>
          <w:szCs w:val="24"/>
          <w:lang w:val="en-GB"/>
        </w:rPr>
        <w:t xml:space="preserve"> credentials you created.</w:t>
      </w:r>
    </w:p>
    <w:p w14:paraId="09C82002" w14:textId="038E77DD" w:rsidR="00243474" w:rsidRDefault="00430EF3" w:rsidP="00A605C7">
      <w:pPr>
        <w:ind w:left="360"/>
        <w:jc w:val="both"/>
        <w:rPr>
          <w:sz w:val="24"/>
          <w:szCs w:val="24"/>
          <w:lang w:val="en-GB"/>
        </w:rPr>
      </w:pPr>
      <w:r w:rsidRPr="00430EF3">
        <w:rPr>
          <w:sz w:val="24"/>
          <w:szCs w:val="24"/>
          <w:lang w:val="en-GB"/>
        </w:rPr>
        <w:t>You've successfully installed and configured Nagios on your Ubuntu system. You can now begin adding hosts, services, and configuring monitoring checks through the web interface.</w:t>
      </w:r>
    </w:p>
    <w:p w14:paraId="06CB2633" w14:textId="77777777" w:rsidR="00A605C7" w:rsidRDefault="00A605C7" w:rsidP="00A605C7">
      <w:pPr>
        <w:ind w:left="360"/>
        <w:rPr>
          <w:sz w:val="24"/>
          <w:szCs w:val="24"/>
          <w:lang w:val="en-GB"/>
        </w:rPr>
      </w:pPr>
    </w:p>
    <w:p w14:paraId="0E243958" w14:textId="565770E5" w:rsidR="00BA56DF" w:rsidRPr="00B905D0" w:rsidRDefault="00DB6C43">
      <w:pPr>
        <w:rPr>
          <w:sz w:val="24"/>
          <w:szCs w:val="24"/>
          <w:lang w:val="en-GB"/>
        </w:rPr>
      </w:pPr>
      <w:r w:rsidRPr="00941323">
        <w:rPr>
          <w:b/>
          <w:bCs/>
          <w:sz w:val="24"/>
          <w:szCs w:val="24"/>
          <w:lang w:val="en-GB"/>
        </w:rPr>
        <w:t>Conclusion</w:t>
      </w:r>
      <w:r>
        <w:rPr>
          <w:sz w:val="24"/>
          <w:szCs w:val="24"/>
          <w:lang w:val="en-GB"/>
        </w:rPr>
        <w:t>:</w:t>
      </w:r>
      <w:r w:rsidR="00941323">
        <w:rPr>
          <w:sz w:val="24"/>
          <w:szCs w:val="24"/>
          <w:lang w:val="en-GB"/>
        </w:rPr>
        <w:t xml:space="preserve"> We installed Nagios on Ubuntu System successfully.</w:t>
      </w:r>
    </w:p>
    <w:sectPr w:rsidR="00BA56DF" w:rsidRPr="00B905D0">
      <w:headerReference w:type="default" r:id="rId36"/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0169A7" w14:textId="77777777" w:rsidR="0095085F" w:rsidRDefault="0095085F" w:rsidP="00914426">
      <w:pPr>
        <w:spacing w:after="0" w:line="240" w:lineRule="auto"/>
      </w:pPr>
      <w:r>
        <w:separator/>
      </w:r>
    </w:p>
  </w:endnote>
  <w:endnote w:type="continuationSeparator" w:id="0">
    <w:p w14:paraId="4ACAE409" w14:textId="77777777" w:rsidR="0095085F" w:rsidRDefault="0095085F" w:rsidP="00914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0A471" w14:textId="77777777" w:rsidR="00914426" w:rsidRDefault="00914426">
    <w:pPr>
      <w:pStyle w:val="Header"/>
      <w:pBdr>
        <w:top w:val="single" w:sz="6" w:space="10" w:color="4472C4" w:themeColor="accent1"/>
      </w:pBdr>
      <w:tabs>
        <w:tab w:val="clear" w:pos="4680"/>
        <w:tab w:val="clear" w:pos="9360"/>
      </w:tabs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drawing>
        <wp:inline distT="0" distB="0" distL="0" distR="0" wp14:anchorId="3F251772" wp14:editId="0D014A1B">
          <wp:extent cx="486803" cy="249485"/>
          <wp:effectExtent l="0" t="0" r="0" b="0"/>
          <wp:docPr id="6478241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782411" name="Picture 64782411"/>
                  <pic:cNvPicPr/>
                </pic:nvPicPr>
                <pic:blipFill>
                  <a:blip r:embed="rId1">
                    <a:duotone>
                      <a:prstClr val="black"/>
                      <a:schemeClr val="accent5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1145" cy="2619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C412A2A" w14:textId="77777777" w:rsidR="00914426" w:rsidRDefault="009144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AEF0C" w14:textId="77777777" w:rsidR="0095085F" w:rsidRDefault="0095085F" w:rsidP="00914426">
      <w:pPr>
        <w:spacing w:after="0" w:line="240" w:lineRule="auto"/>
      </w:pPr>
      <w:r>
        <w:separator/>
      </w:r>
    </w:p>
  </w:footnote>
  <w:footnote w:type="continuationSeparator" w:id="0">
    <w:p w14:paraId="6670038F" w14:textId="77777777" w:rsidR="0095085F" w:rsidRDefault="0095085F" w:rsidP="009144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C5C72" w14:textId="77777777" w:rsidR="00914426" w:rsidRDefault="0091442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E948B14" wp14:editId="43A85076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84B18C" w14:textId="72C86DA3" w:rsidR="00914426" w:rsidRPr="00914426" w:rsidRDefault="00914426" w:rsidP="00914426">
                          <w:pPr>
                            <w:spacing w:after="0" w:line="240" w:lineRule="auto"/>
                            <w:jc w:val="right"/>
                            <w:rPr>
                              <w:noProof/>
                              <w:lang w:val="en-GB"/>
                            </w:rPr>
                          </w:pPr>
                          <w:r>
                            <w:rPr>
                              <w:noProof/>
                              <w:lang w:val="en-GB"/>
                            </w:rPr>
                            <w:t xml:space="preserve">Assignment </w:t>
                          </w:r>
                          <w:r w:rsidR="00DB6C43">
                            <w:rPr>
                              <w:noProof/>
                              <w:lang w:val="en-GB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948B14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" o:allowincell="f" filled="f" stroked="f">
              <v:textbox style="mso-fit-shape-to-text:t" inset=",0,,0">
                <w:txbxContent>
                  <w:p w14:paraId="0584B18C" w14:textId="72C86DA3" w:rsidR="00914426" w:rsidRPr="00914426" w:rsidRDefault="00914426" w:rsidP="00914426">
                    <w:pPr>
                      <w:spacing w:after="0" w:line="240" w:lineRule="auto"/>
                      <w:jc w:val="right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Assignment </w:t>
                    </w:r>
                    <w:r w:rsidR="00DB6C43">
                      <w:rPr>
                        <w:noProof/>
                        <w:lang w:val="en-GB"/>
                      </w:rPr>
                      <w:t>9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B23A2AC" wp14:editId="5BC704B7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5230D677" w14:textId="77777777" w:rsidR="00914426" w:rsidRDefault="00914426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23A2AC" id="Text Box 7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" o:allowincell="f" fillcolor="#4472c4 [3204]" stroked="f">
              <v:textbox style="mso-fit-shape-to-text:t" inset=",0,,0">
                <w:txbxContent>
                  <w:p w14:paraId="5230D677" w14:textId="77777777" w:rsidR="00914426" w:rsidRDefault="00914426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CB21F4"/>
    <w:multiLevelType w:val="hybridMultilevel"/>
    <w:tmpl w:val="91F25E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4172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F77"/>
    <w:rsid w:val="00101BCB"/>
    <w:rsid w:val="00220B64"/>
    <w:rsid w:val="00243474"/>
    <w:rsid w:val="00344E8B"/>
    <w:rsid w:val="003609F5"/>
    <w:rsid w:val="003B26A4"/>
    <w:rsid w:val="003C52CB"/>
    <w:rsid w:val="00430EF3"/>
    <w:rsid w:val="00474825"/>
    <w:rsid w:val="004C76D3"/>
    <w:rsid w:val="004F2710"/>
    <w:rsid w:val="00503424"/>
    <w:rsid w:val="005B513D"/>
    <w:rsid w:val="00616358"/>
    <w:rsid w:val="00616B3C"/>
    <w:rsid w:val="006315EE"/>
    <w:rsid w:val="00753BFE"/>
    <w:rsid w:val="007A669A"/>
    <w:rsid w:val="007B08DF"/>
    <w:rsid w:val="008C7C2D"/>
    <w:rsid w:val="008F2FAE"/>
    <w:rsid w:val="00914426"/>
    <w:rsid w:val="00941323"/>
    <w:rsid w:val="0095085F"/>
    <w:rsid w:val="00993D00"/>
    <w:rsid w:val="00995C6C"/>
    <w:rsid w:val="009C1F94"/>
    <w:rsid w:val="00A605C7"/>
    <w:rsid w:val="00AD3F52"/>
    <w:rsid w:val="00B905D0"/>
    <w:rsid w:val="00BA109E"/>
    <w:rsid w:val="00BA56DF"/>
    <w:rsid w:val="00BE40F7"/>
    <w:rsid w:val="00C36D43"/>
    <w:rsid w:val="00D13F77"/>
    <w:rsid w:val="00D61D64"/>
    <w:rsid w:val="00DB6C43"/>
    <w:rsid w:val="00E04442"/>
    <w:rsid w:val="00E83B8B"/>
    <w:rsid w:val="00ED7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55F9E4"/>
  <w15:chartTrackingRefBased/>
  <w15:docId w15:val="{824BB738-D3BD-43D8-AD22-9B7A9987B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6C4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4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426"/>
  </w:style>
  <w:style w:type="paragraph" w:styleId="Footer">
    <w:name w:val="footer"/>
    <w:basedOn w:val="Normal"/>
    <w:link w:val="FooterChar"/>
    <w:uiPriority w:val="99"/>
    <w:unhideWhenUsed/>
    <w:rsid w:val="00914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426"/>
  </w:style>
  <w:style w:type="paragraph" w:styleId="Title">
    <w:name w:val="Title"/>
    <w:basedOn w:val="Normal"/>
    <w:next w:val="Normal"/>
    <w:link w:val="TitleChar"/>
    <w:uiPriority w:val="10"/>
    <w:qFormat/>
    <w:rsid w:val="00DB6C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6C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6C4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B6C43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616B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3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484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64648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480812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938386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05416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195082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14576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21062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08259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72776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03955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803277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21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154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72550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660776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8619683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60792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617092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622865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607446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347885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738002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608114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446368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319817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969073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667597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934145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473070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236147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360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704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756796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766839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617297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172206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278292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198462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68274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381595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037027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2732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201321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842080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348577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696776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8971792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8558676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200582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OneDrive\Documents\Custom%20Office%20Templates\Tempplate%20for%20Assign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11A719-2925-420A-901F-2A878103D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Tempplate for Assignment</Template>
  <TotalTime>27</TotalTime>
  <Pages>5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Divya Shah</cp:lastModifiedBy>
  <cp:revision>36</cp:revision>
  <dcterms:created xsi:type="dcterms:W3CDTF">2023-08-31T17:40:00Z</dcterms:created>
  <dcterms:modified xsi:type="dcterms:W3CDTF">2023-10-20T00:52:00Z</dcterms:modified>
</cp:coreProperties>
</file>