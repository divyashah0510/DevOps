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27B75" w14:textId="058DC695" w:rsidR="00B46126" w:rsidRDefault="00B46126" w:rsidP="00B46126">
      <w:pPr>
        <w:pStyle w:val="Title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C158A4F" wp14:editId="5167BEAE">
                <wp:simplePos x="0" y="0"/>
                <wp:positionH relativeFrom="margin">
                  <wp:align>left</wp:align>
                </wp:positionH>
                <wp:positionV relativeFrom="paragraph">
                  <wp:posOffset>372330</wp:posOffset>
                </wp:positionV>
                <wp:extent cx="5759762" cy="5475"/>
                <wp:effectExtent l="0" t="0" r="31750" b="33020"/>
                <wp:wrapNone/>
                <wp:docPr id="19025087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762" cy="5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253F9" id="Straight Connector 1" o:spid="_x0000_s1026" style="position:absolute;flip:y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9.3pt" to="453.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en-GB"/>
        </w:rPr>
        <w:t>Assignment: 8</w:t>
      </w:r>
    </w:p>
    <w:p w14:paraId="2D26F4A6" w14:textId="3E993908" w:rsidR="00B46126" w:rsidRDefault="00B46126" w:rsidP="00B46126">
      <w:pPr>
        <w:pStyle w:val="Subtitle"/>
        <w:rPr>
          <w:lang w:val="en-GB"/>
        </w:rPr>
      </w:pPr>
      <w:r>
        <w:rPr>
          <w:lang w:val="en-GB"/>
        </w:rPr>
        <w:t xml:space="preserve">Name: </w:t>
      </w:r>
      <w:r w:rsidR="0072331E">
        <w:rPr>
          <w:lang w:val="en-GB"/>
        </w:rPr>
        <w:t>Archie Shah</w:t>
      </w:r>
      <w:r>
        <w:rPr>
          <w:lang w:val="en-GB"/>
        </w:rPr>
        <w:t xml:space="preserve"> Branch: IT/V Roll No.: 11</w:t>
      </w:r>
      <w:r w:rsidR="0072331E">
        <w:rPr>
          <w:lang w:val="en-GB"/>
        </w:rPr>
        <w:t>7</w:t>
      </w:r>
      <w:r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Date:26/08/2023</w:t>
      </w:r>
    </w:p>
    <w:p w14:paraId="4A84402C" w14:textId="09C05747" w:rsidR="00B46126" w:rsidRDefault="00B46126" w:rsidP="00B46126">
      <w:pPr>
        <w:rPr>
          <w:sz w:val="24"/>
          <w:szCs w:val="24"/>
          <w:lang w:val="en-GB"/>
        </w:rPr>
      </w:pPr>
      <w:r w:rsidRPr="00061A87">
        <w:rPr>
          <w:b/>
          <w:bCs/>
          <w:sz w:val="24"/>
          <w:szCs w:val="24"/>
          <w:lang w:val="en-GB"/>
        </w:rPr>
        <w:t>Aim:</w:t>
      </w:r>
      <w:r w:rsidRPr="00EE38BA">
        <w:t xml:space="preserve"> </w:t>
      </w:r>
      <w:r w:rsidRPr="00B46126">
        <w:rPr>
          <w:sz w:val="24"/>
          <w:szCs w:val="24"/>
          <w:lang w:val="en-GB"/>
        </w:rPr>
        <w:t>To build an image for sample web application using Dockerfile</w:t>
      </w:r>
      <w:r>
        <w:rPr>
          <w:sz w:val="24"/>
          <w:szCs w:val="24"/>
          <w:lang w:val="en-GB"/>
        </w:rPr>
        <w:t>.</w:t>
      </w:r>
    </w:p>
    <w:p w14:paraId="4E9EB6D8" w14:textId="77777777" w:rsidR="00B46126" w:rsidRDefault="00B46126" w:rsidP="00B46126">
      <w:pPr>
        <w:rPr>
          <w:sz w:val="24"/>
          <w:szCs w:val="24"/>
          <w:lang w:val="en-GB"/>
        </w:rPr>
      </w:pPr>
      <w:r w:rsidRPr="00061A87">
        <w:rPr>
          <w:b/>
          <w:bCs/>
          <w:sz w:val="24"/>
          <w:szCs w:val="24"/>
          <w:lang w:val="en-GB"/>
        </w:rPr>
        <w:t>LO mapped:</w:t>
      </w:r>
      <w:r>
        <w:rPr>
          <w:sz w:val="24"/>
          <w:szCs w:val="24"/>
          <w:lang w:val="en-GB"/>
        </w:rPr>
        <w:t xml:space="preserve"> LO1, LO5</w:t>
      </w:r>
    </w:p>
    <w:p w14:paraId="1328E1D9" w14:textId="226CEE57" w:rsidR="00061A87" w:rsidRDefault="00B46126" w:rsidP="00B46126">
      <w:pPr>
        <w:rPr>
          <w:b/>
          <w:bCs/>
          <w:sz w:val="24"/>
          <w:szCs w:val="24"/>
          <w:lang w:val="en-GB"/>
        </w:rPr>
      </w:pPr>
      <w:r w:rsidRPr="00061A87">
        <w:rPr>
          <w:b/>
          <w:bCs/>
          <w:sz w:val="24"/>
          <w:szCs w:val="24"/>
          <w:lang w:val="en-GB"/>
        </w:rPr>
        <w:t>Theory:</w:t>
      </w:r>
    </w:p>
    <w:p w14:paraId="6BA2A78C" w14:textId="77777777" w:rsidR="00F00DAD" w:rsidRDefault="00DA2803" w:rsidP="00F00DAD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sz w:val="24"/>
          <w:szCs w:val="24"/>
          <w:lang w:val="en-GB"/>
        </w:rPr>
        <w:t xml:space="preserve">The steps to </w:t>
      </w:r>
      <w:r w:rsidRPr="00B46126">
        <w:rPr>
          <w:sz w:val="24"/>
          <w:szCs w:val="24"/>
          <w:lang w:val="en-GB"/>
        </w:rPr>
        <w:t>build an image for sample web application using Dockerfile</w:t>
      </w:r>
      <w:r>
        <w:rPr>
          <w:sz w:val="24"/>
          <w:szCs w:val="24"/>
          <w:lang w:val="en-GB"/>
        </w:rPr>
        <w:t xml:space="preserve"> are as follows:</w:t>
      </w:r>
      <w:r w:rsidR="00F00DAD" w:rsidRPr="007721BD">
        <w:rPr>
          <w:b/>
          <w:bCs/>
          <w:sz w:val="24"/>
          <w:szCs w:val="24"/>
        </w:rPr>
        <w:t xml:space="preserve"> </w:t>
      </w:r>
    </w:p>
    <w:p w14:paraId="22B1A388" w14:textId="248296BE" w:rsidR="00F00DAD" w:rsidRPr="00F00DAD" w:rsidRDefault="007721BD" w:rsidP="00F00DAD">
      <w:pPr>
        <w:pStyle w:val="ListParagraph"/>
        <w:numPr>
          <w:ilvl w:val="0"/>
          <w:numId w:val="3"/>
        </w:numPr>
        <w:tabs>
          <w:tab w:val="num" w:pos="720"/>
        </w:tabs>
        <w:rPr>
          <w:sz w:val="24"/>
          <w:szCs w:val="24"/>
        </w:rPr>
      </w:pPr>
      <w:r w:rsidRPr="00F00DAD">
        <w:rPr>
          <w:b/>
          <w:bCs/>
          <w:sz w:val="24"/>
          <w:szCs w:val="24"/>
        </w:rPr>
        <w:t>Install Docker</w:t>
      </w:r>
      <w:r w:rsidRPr="00F00DAD">
        <w:rPr>
          <w:sz w:val="24"/>
          <w:szCs w:val="24"/>
        </w:rPr>
        <w:t xml:space="preserve">: Ensure that Docker is installed on your system. You can download and install it from the </w:t>
      </w:r>
      <w:hyperlink r:id="rId7" w:tgtFrame="_new" w:history="1">
        <w:r w:rsidRPr="00F00DAD">
          <w:rPr>
            <w:rStyle w:val="Hyperlink"/>
            <w:sz w:val="24"/>
            <w:szCs w:val="24"/>
          </w:rPr>
          <w:t>Docker website</w:t>
        </w:r>
      </w:hyperlink>
      <w:r w:rsidRPr="00F00DAD">
        <w:rPr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0DAD" w14:paraId="5EE10FF0" w14:textId="77777777" w:rsidTr="003B0C5B">
        <w:tc>
          <w:tcPr>
            <w:tcW w:w="9016" w:type="dxa"/>
          </w:tcPr>
          <w:p w14:paraId="13DB4B36" w14:textId="219D2FB4" w:rsidR="00F00DAD" w:rsidRDefault="001476A3" w:rsidP="00F00DAD">
            <w:pPr>
              <w:jc w:val="center"/>
              <w:rPr>
                <w:sz w:val="24"/>
                <w:szCs w:val="24"/>
                <w:lang w:val="en-GB"/>
              </w:rPr>
            </w:pPr>
            <w:r w:rsidRPr="001476A3"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263BDEBD" wp14:editId="0D920961">
                  <wp:extent cx="3281747" cy="1619422"/>
                  <wp:effectExtent l="152400" t="152400" r="356870" b="361950"/>
                  <wp:docPr id="88864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6489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172" cy="163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F6B80" w14:textId="77777777" w:rsidR="00F00DAD" w:rsidRPr="00F00DAD" w:rsidRDefault="00F00DAD" w:rsidP="00F00DAD">
      <w:pPr>
        <w:tabs>
          <w:tab w:val="num" w:pos="720"/>
        </w:tabs>
        <w:rPr>
          <w:sz w:val="24"/>
          <w:szCs w:val="24"/>
        </w:rPr>
      </w:pPr>
    </w:p>
    <w:p w14:paraId="76E25F25" w14:textId="340202E7" w:rsidR="000B241F" w:rsidRPr="00F00DAD" w:rsidRDefault="007721BD" w:rsidP="00F00DA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00DAD">
        <w:rPr>
          <w:b/>
          <w:bCs/>
          <w:sz w:val="24"/>
          <w:szCs w:val="24"/>
        </w:rPr>
        <w:t>Create a Project Directory</w:t>
      </w:r>
      <w:r w:rsidRPr="00F00DAD">
        <w:rPr>
          <w:sz w:val="24"/>
          <w:szCs w:val="24"/>
        </w:rPr>
        <w:t>: Start by creating a directory for your project. Inside this directory, you will place your web application code and Dockerfile.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241F" w14:paraId="08417A44" w14:textId="77777777" w:rsidTr="003B0C5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65690068" w14:textId="77777777" w:rsidR="000B241F" w:rsidRDefault="000B241F" w:rsidP="003B0C5B">
            <w:pPr>
              <w:jc w:val="center"/>
              <w:rPr>
                <w:sz w:val="24"/>
                <w:szCs w:val="24"/>
                <w:lang w:val="en-GB"/>
              </w:rPr>
            </w:pPr>
            <w:r w:rsidRPr="001C790B"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52FC2612" wp14:editId="4FA7DC4D">
                  <wp:extent cx="2589226" cy="1339938"/>
                  <wp:effectExtent l="152400" t="152400" r="363855" b="355600"/>
                  <wp:docPr id="786818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8185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226" cy="1339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FCC78" w14:textId="7032DAAC" w:rsidR="00F00DAD" w:rsidRPr="00F00DAD" w:rsidRDefault="007721BD" w:rsidP="00F00DAD">
      <w:pPr>
        <w:numPr>
          <w:ilvl w:val="0"/>
          <w:numId w:val="3"/>
        </w:numPr>
        <w:rPr>
          <w:sz w:val="24"/>
          <w:szCs w:val="24"/>
        </w:rPr>
      </w:pPr>
      <w:r w:rsidRPr="007721BD">
        <w:rPr>
          <w:b/>
          <w:bCs/>
          <w:sz w:val="24"/>
          <w:szCs w:val="24"/>
        </w:rPr>
        <w:t>Write a Dockerfile</w:t>
      </w:r>
      <w:r w:rsidRPr="007721BD">
        <w:rPr>
          <w:sz w:val="24"/>
          <w:szCs w:val="24"/>
        </w:rPr>
        <w:t>: Create a Dockerfile in your project directory. This file contains instructions for building the Docker image. Here's a simple example of a Dockerfile for a Node.js web application: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0DAD" w14:paraId="4C51A9FA" w14:textId="77777777" w:rsidTr="003B0C5B">
        <w:tc>
          <w:tcPr>
            <w:tcW w:w="9016" w:type="dxa"/>
          </w:tcPr>
          <w:p w14:paraId="7803FEC4" w14:textId="77777777" w:rsidR="00F00DAD" w:rsidRDefault="00F00DAD" w:rsidP="003B0C5B">
            <w:pPr>
              <w:jc w:val="center"/>
              <w:rPr>
                <w:sz w:val="24"/>
                <w:szCs w:val="24"/>
                <w:lang w:val="en-GB"/>
              </w:rPr>
            </w:pPr>
            <w:r w:rsidRPr="00AB64C3">
              <w:rPr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73F2B090" wp14:editId="2DCE6A5E">
                  <wp:extent cx="3197537" cy="1666078"/>
                  <wp:effectExtent l="152400" t="152400" r="365125" b="353695"/>
                  <wp:docPr id="808738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7384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095" cy="1668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61631" w14:textId="77777777" w:rsidR="00303486" w:rsidRPr="007721BD" w:rsidRDefault="00303486" w:rsidP="00303486">
      <w:pPr>
        <w:rPr>
          <w:sz w:val="24"/>
          <w:szCs w:val="24"/>
        </w:rPr>
      </w:pPr>
    </w:p>
    <w:p w14:paraId="5389BC29" w14:textId="77777777" w:rsidR="007721BD" w:rsidRDefault="007721BD" w:rsidP="00F00DAD">
      <w:pPr>
        <w:numPr>
          <w:ilvl w:val="0"/>
          <w:numId w:val="3"/>
        </w:numPr>
        <w:tabs>
          <w:tab w:val="num" w:pos="720"/>
        </w:tabs>
        <w:rPr>
          <w:sz w:val="24"/>
          <w:szCs w:val="24"/>
        </w:rPr>
      </w:pPr>
      <w:r w:rsidRPr="007721BD">
        <w:rPr>
          <w:b/>
          <w:bCs/>
          <w:sz w:val="24"/>
          <w:szCs w:val="24"/>
        </w:rPr>
        <w:t>Place Application Code</w:t>
      </w:r>
      <w:r w:rsidRPr="007721BD">
        <w:rPr>
          <w:sz w:val="24"/>
          <w:szCs w:val="24"/>
        </w:rPr>
        <w:t>: Place your web application code, including HTML, JavaScript, CSS, and any other assets, in the same project directory.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76A3" w14:paraId="696B9F3A" w14:textId="77777777" w:rsidTr="001476A3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092EF4A2" w14:textId="657B34C9" w:rsidR="001476A3" w:rsidRDefault="00294C50" w:rsidP="001476A3">
            <w:pPr>
              <w:jc w:val="center"/>
              <w:rPr>
                <w:sz w:val="24"/>
                <w:szCs w:val="24"/>
              </w:rPr>
            </w:pPr>
            <w:r w:rsidRPr="00294C50">
              <w:rPr>
                <w:noProof/>
                <w:sz w:val="24"/>
                <w:szCs w:val="24"/>
              </w:rPr>
              <w:drawing>
                <wp:inline distT="0" distB="0" distL="0" distR="0" wp14:anchorId="42A500D3" wp14:editId="6501291F">
                  <wp:extent cx="3768069" cy="1933296"/>
                  <wp:effectExtent l="19050" t="0" r="23495" b="562610"/>
                  <wp:docPr id="1106640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406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56" cy="194180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AA70D" w14:textId="77777777" w:rsidR="001476A3" w:rsidRPr="007721BD" w:rsidRDefault="001476A3" w:rsidP="001476A3">
      <w:pPr>
        <w:rPr>
          <w:sz w:val="24"/>
          <w:szCs w:val="24"/>
        </w:rPr>
      </w:pPr>
    </w:p>
    <w:p w14:paraId="6604426A" w14:textId="77777777" w:rsidR="007721BD" w:rsidRDefault="007721BD" w:rsidP="00F00DAD">
      <w:pPr>
        <w:numPr>
          <w:ilvl w:val="0"/>
          <w:numId w:val="3"/>
        </w:numPr>
        <w:tabs>
          <w:tab w:val="num" w:pos="720"/>
        </w:tabs>
        <w:rPr>
          <w:sz w:val="24"/>
          <w:szCs w:val="24"/>
        </w:rPr>
      </w:pPr>
      <w:r w:rsidRPr="007721BD">
        <w:rPr>
          <w:b/>
          <w:bCs/>
          <w:sz w:val="24"/>
          <w:szCs w:val="24"/>
        </w:rPr>
        <w:t>Build the Docker Image</w:t>
      </w:r>
      <w:r w:rsidRPr="007721BD">
        <w:rPr>
          <w:sz w:val="24"/>
          <w:szCs w:val="24"/>
        </w:rPr>
        <w:t>: Open a terminal and navigate to your project directory. Run the following command to build the Docker image: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94C50" w14:paraId="5D9D06DE" w14:textId="77777777" w:rsidTr="00294C50">
        <w:trPr>
          <w:jc w:val="center"/>
        </w:trPr>
        <w:tc>
          <w:tcPr>
            <w:tcW w:w="9016" w:type="dxa"/>
          </w:tcPr>
          <w:p w14:paraId="0F4B7A3C" w14:textId="0830874D" w:rsidR="00294C50" w:rsidRDefault="009965A7" w:rsidP="009965A7">
            <w:pPr>
              <w:jc w:val="center"/>
              <w:rPr>
                <w:sz w:val="24"/>
                <w:szCs w:val="24"/>
              </w:rPr>
            </w:pPr>
            <w:r w:rsidRPr="009965A7">
              <w:rPr>
                <w:noProof/>
                <w:sz w:val="24"/>
                <w:szCs w:val="24"/>
              </w:rPr>
              <w:drawing>
                <wp:inline distT="0" distB="0" distL="0" distR="0" wp14:anchorId="48C33C9C" wp14:editId="0C834CA5">
                  <wp:extent cx="3227073" cy="1665378"/>
                  <wp:effectExtent l="152400" t="152400" r="354330" b="354330"/>
                  <wp:docPr id="1016437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4379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64" cy="1665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FD819" w14:textId="77777777" w:rsidR="00294C50" w:rsidRDefault="00294C50" w:rsidP="00294C50">
      <w:pPr>
        <w:rPr>
          <w:sz w:val="24"/>
          <w:szCs w:val="24"/>
        </w:rPr>
      </w:pPr>
    </w:p>
    <w:p w14:paraId="7A084EFC" w14:textId="21E5E7B7" w:rsidR="009965A7" w:rsidRDefault="008F6DC6" w:rsidP="008F6DC6">
      <w:pPr>
        <w:jc w:val="center"/>
        <w:rPr>
          <w:sz w:val="24"/>
          <w:szCs w:val="24"/>
        </w:rPr>
      </w:pPr>
      <w:r w:rsidRPr="008F6DC6">
        <w:rPr>
          <w:noProof/>
          <w:sz w:val="24"/>
          <w:szCs w:val="24"/>
        </w:rPr>
        <w:drawing>
          <wp:inline distT="0" distB="0" distL="0" distR="0" wp14:anchorId="0BF71B25" wp14:editId="3F8512E9">
            <wp:extent cx="3766088" cy="1963990"/>
            <wp:effectExtent l="19050" t="0" r="25400" b="589280"/>
            <wp:docPr id="182099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9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390" cy="197770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3C74C7F" w14:textId="125D4B02" w:rsidR="008F6DC6" w:rsidRDefault="006B326C" w:rsidP="008F6DC6">
      <w:pPr>
        <w:jc w:val="center"/>
        <w:rPr>
          <w:sz w:val="24"/>
          <w:szCs w:val="24"/>
        </w:rPr>
      </w:pPr>
      <w:r w:rsidRPr="006B326C">
        <w:rPr>
          <w:noProof/>
          <w:sz w:val="24"/>
          <w:szCs w:val="24"/>
        </w:rPr>
        <w:drawing>
          <wp:inline distT="0" distB="0" distL="0" distR="0" wp14:anchorId="2013517D" wp14:editId="1C9C1C1A">
            <wp:extent cx="3747395" cy="1917291"/>
            <wp:effectExtent l="19050" t="0" r="24765" b="578485"/>
            <wp:docPr id="9308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1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357" cy="192392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C67188C" w14:textId="55B6F581" w:rsidR="00F44ED0" w:rsidRDefault="00346A1B" w:rsidP="008F6DC6">
      <w:pPr>
        <w:jc w:val="center"/>
        <w:rPr>
          <w:sz w:val="24"/>
          <w:szCs w:val="24"/>
        </w:rPr>
      </w:pPr>
      <w:r w:rsidRPr="00346A1B">
        <w:rPr>
          <w:noProof/>
          <w:sz w:val="24"/>
          <w:szCs w:val="24"/>
        </w:rPr>
        <w:drawing>
          <wp:inline distT="0" distB="0" distL="0" distR="0" wp14:anchorId="66F53459" wp14:editId="03E28DF1">
            <wp:extent cx="3644525" cy="1894539"/>
            <wp:effectExtent l="19050" t="0" r="13335" b="544195"/>
            <wp:docPr id="10313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58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4420" cy="18996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435341C" w14:textId="6EE9C732" w:rsidR="00CA090E" w:rsidRDefault="00CA090E" w:rsidP="008F6DC6">
      <w:pPr>
        <w:jc w:val="center"/>
        <w:rPr>
          <w:sz w:val="24"/>
          <w:szCs w:val="24"/>
        </w:rPr>
      </w:pPr>
      <w:r w:rsidRPr="00CA090E">
        <w:rPr>
          <w:noProof/>
          <w:sz w:val="24"/>
          <w:szCs w:val="24"/>
        </w:rPr>
        <w:lastRenderedPageBreak/>
        <w:drawing>
          <wp:inline distT="0" distB="0" distL="0" distR="0" wp14:anchorId="198BCE04" wp14:editId="3DAF75DF">
            <wp:extent cx="3689247" cy="1917787"/>
            <wp:effectExtent l="19050" t="0" r="26035" b="577850"/>
            <wp:docPr id="182117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71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376" cy="19256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A9943A" w14:textId="75B19556" w:rsidR="007721BD" w:rsidRDefault="007721BD" w:rsidP="00D7063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7063D">
        <w:rPr>
          <w:b/>
          <w:bCs/>
          <w:sz w:val="24"/>
          <w:szCs w:val="24"/>
        </w:rPr>
        <w:t>Run a Container</w:t>
      </w:r>
      <w:r w:rsidRPr="00D7063D">
        <w:rPr>
          <w:sz w:val="24"/>
          <w:szCs w:val="24"/>
        </w:rPr>
        <w:t>: After successfully building the image, you can run a container based on that image with the following command:</w:t>
      </w:r>
    </w:p>
    <w:p w14:paraId="62227BD8" w14:textId="77777777" w:rsidR="00D7063D" w:rsidRDefault="00D7063D" w:rsidP="00D7063D">
      <w:pPr>
        <w:jc w:val="center"/>
        <w:rPr>
          <w:sz w:val="24"/>
          <w:szCs w:val="24"/>
        </w:rPr>
      </w:pPr>
      <w:r w:rsidRPr="00662495">
        <w:rPr>
          <w:noProof/>
          <w:sz w:val="24"/>
          <w:szCs w:val="24"/>
        </w:rPr>
        <w:drawing>
          <wp:inline distT="0" distB="0" distL="0" distR="0" wp14:anchorId="692392D0" wp14:editId="1A87AE17">
            <wp:extent cx="3786473" cy="1968328"/>
            <wp:effectExtent l="19050" t="0" r="24130" b="584835"/>
            <wp:docPr id="12411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2947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73" cy="19683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870C4DF" w14:textId="77777777" w:rsidR="00D7063D" w:rsidRDefault="009E572C" w:rsidP="00D7063D">
      <w:pPr>
        <w:jc w:val="center"/>
        <w:rPr>
          <w:sz w:val="24"/>
          <w:szCs w:val="24"/>
        </w:rPr>
      </w:pPr>
      <w:r w:rsidRPr="00534FA3">
        <w:rPr>
          <w:noProof/>
        </w:rPr>
        <w:drawing>
          <wp:inline distT="0" distB="0" distL="0" distR="0" wp14:anchorId="7D79F71C" wp14:editId="11754A01">
            <wp:extent cx="3788210" cy="1963775"/>
            <wp:effectExtent l="19050" t="0" r="22225" b="589280"/>
            <wp:docPr id="5888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6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018" cy="198181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B41918F" w14:textId="739AE5DA" w:rsidR="009E572C" w:rsidRPr="00D7063D" w:rsidRDefault="009E572C" w:rsidP="00D7063D">
      <w:pPr>
        <w:jc w:val="center"/>
        <w:rPr>
          <w:sz w:val="24"/>
          <w:szCs w:val="24"/>
        </w:rPr>
      </w:pPr>
      <w:r w:rsidRPr="00F44ED0">
        <w:rPr>
          <w:noProof/>
        </w:rPr>
        <w:lastRenderedPageBreak/>
        <w:drawing>
          <wp:inline distT="0" distB="0" distL="0" distR="0" wp14:anchorId="538BB429" wp14:editId="5A4B32D4">
            <wp:extent cx="3987162" cy="2081928"/>
            <wp:effectExtent l="19050" t="0" r="13970" b="604520"/>
            <wp:docPr id="7946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75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883" cy="20875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4E0C119" w14:textId="77777777" w:rsidR="007721BD" w:rsidRDefault="007721BD" w:rsidP="00F00DAD">
      <w:pPr>
        <w:numPr>
          <w:ilvl w:val="0"/>
          <w:numId w:val="3"/>
        </w:numPr>
        <w:tabs>
          <w:tab w:val="num" w:pos="720"/>
        </w:tabs>
        <w:rPr>
          <w:sz w:val="24"/>
          <w:szCs w:val="24"/>
        </w:rPr>
      </w:pPr>
      <w:r w:rsidRPr="007721BD">
        <w:rPr>
          <w:b/>
          <w:bCs/>
          <w:sz w:val="24"/>
          <w:szCs w:val="24"/>
        </w:rPr>
        <w:t>Access Your Web Application</w:t>
      </w:r>
      <w:r w:rsidRPr="007721BD">
        <w:rPr>
          <w:sz w:val="24"/>
          <w:szCs w:val="24"/>
        </w:rPr>
        <w:t xml:space="preserve">: Open a web browser and navigate to </w:t>
      </w:r>
      <w:r w:rsidRPr="007721BD">
        <w:rPr>
          <w:b/>
          <w:bCs/>
          <w:sz w:val="24"/>
          <w:szCs w:val="24"/>
        </w:rPr>
        <w:t>http://localhost:8080</w:t>
      </w:r>
      <w:r w:rsidRPr="007721BD">
        <w:rPr>
          <w:sz w:val="24"/>
          <w:szCs w:val="24"/>
        </w:rPr>
        <w:t xml:space="preserve"> to access your web application running in the Docker container.</w:t>
      </w:r>
    </w:p>
    <w:p w14:paraId="3EE94382" w14:textId="77777777" w:rsidR="00D7063D" w:rsidRPr="00D7063D" w:rsidRDefault="00D7063D" w:rsidP="00D7063D">
      <w:pPr>
        <w:pStyle w:val="ListParagraph"/>
        <w:numPr>
          <w:ilvl w:val="0"/>
          <w:numId w:val="3"/>
        </w:numPr>
        <w:jc w:val="center"/>
        <w:rPr>
          <w:sz w:val="24"/>
          <w:szCs w:val="24"/>
        </w:rPr>
      </w:pPr>
    </w:p>
    <w:p w14:paraId="15CFB1EA" w14:textId="77777777" w:rsidR="00D7063D" w:rsidRDefault="00D7063D" w:rsidP="00D7063D">
      <w:pPr>
        <w:pStyle w:val="ListParagraph"/>
        <w:jc w:val="center"/>
        <w:rPr>
          <w:sz w:val="24"/>
          <w:szCs w:val="24"/>
        </w:rPr>
      </w:pPr>
      <w:r w:rsidRPr="00246DD6">
        <w:rPr>
          <w:noProof/>
        </w:rPr>
        <w:drawing>
          <wp:inline distT="0" distB="0" distL="0" distR="0" wp14:anchorId="170E76B2" wp14:editId="51104820">
            <wp:extent cx="3657669" cy="1858822"/>
            <wp:effectExtent l="152400" t="152400" r="361950" b="370205"/>
            <wp:docPr id="64670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06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658" cy="1870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7FCA6" w14:textId="77777777" w:rsidR="00D7063D" w:rsidRPr="00D7063D" w:rsidRDefault="00D7063D" w:rsidP="00D7063D">
      <w:pPr>
        <w:pStyle w:val="ListParagraph"/>
        <w:jc w:val="center"/>
        <w:rPr>
          <w:sz w:val="24"/>
          <w:szCs w:val="24"/>
        </w:rPr>
      </w:pPr>
    </w:p>
    <w:p w14:paraId="75EDCD48" w14:textId="34AE372E" w:rsidR="00D7063D" w:rsidRPr="007721BD" w:rsidRDefault="00D7063D" w:rsidP="00D7063D">
      <w:pPr>
        <w:pStyle w:val="ListParagraph"/>
        <w:jc w:val="center"/>
        <w:rPr>
          <w:sz w:val="24"/>
          <w:szCs w:val="24"/>
        </w:rPr>
      </w:pPr>
      <w:r w:rsidRPr="009E572C">
        <w:rPr>
          <w:noProof/>
        </w:rPr>
        <w:drawing>
          <wp:inline distT="0" distB="0" distL="0" distR="0" wp14:anchorId="24BC3E5C" wp14:editId="36094478">
            <wp:extent cx="3981189" cy="1734185"/>
            <wp:effectExtent l="152400" t="152400" r="362585" b="361315"/>
            <wp:docPr id="24058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84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993" cy="1734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C9B4" w14:textId="77777777" w:rsidR="007721BD" w:rsidRPr="007721BD" w:rsidRDefault="007721BD" w:rsidP="007721BD">
      <w:pPr>
        <w:rPr>
          <w:sz w:val="24"/>
          <w:szCs w:val="24"/>
        </w:rPr>
      </w:pPr>
      <w:r w:rsidRPr="007721BD">
        <w:rPr>
          <w:sz w:val="24"/>
          <w:szCs w:val="24"/>
        </w:rPr>
        <w:lastRenderedPageBreak/>
        <w:t>Your web application is now running inside a Docker container. You can further customize your Dockerfile and the application code as needed. Make sure to manage your containers and images appropriately, especially when dealing with production deployments.</w:t>
      </w:r>
    </w:p>
    <w:p w14:paraId="36326500" w14:textId="77777777" w:rsidR="00B73F7A" w:rsidRPr="00311CC8" w:rsidRDefault="00B73F7A" w:rsidP="00B46126">
      <w:pPr>
        <w:rPr>
          <w:sz w:val="24"/>
          <w:szCs w:val="24"/>
          <w:lang w:val="en-GB"/>
        </w:rPr>
      </w:pPr>
    </w:p>
    <w:p w14:paraId="6191A937" w14:textId="092A08DB" w:rsidR="00B46126" w:rsidRPr="002F01DE" w:rsidRDefault="00B46126" w:rsidP="00B46126">
      <w:pPr>
        <w:rPr>
          <w:sz w:val="24"/>
          <w:szCs w:val="24"/>
          <w:lang w:val="en-GB"/>
        </w:rPr>
      </w:pPr>
      <w:r w:rsidRPr="00061A87">
        <w:rPr>
          <w:b/>
          <w:bCs/>
          <w:sz w:val="24"/>
          <w:szCs w:val="24"/>
          <w:lang w:val="en-GB"/>
        </w:rPr>
        <w:t>Conclusion:</w:t>
      </w:r>
      <w:r w:rsidR="002F01DE">
        <w:rPr>
          <w:b/>
          <w:bCs/>
          <w:sz w:val="24"/>
          <w:szCs w:val="24"/>
          <w:lang w:val="en-GB"/>
        </w:rPr>
        <w:t xml:space="preserve"> </w:t>
      </w:r>
      <w:r w:rsidR="002F01DE">
        <w:rPr>
          <w:sz w:val="24"/>
          <w:szCs w:val="24"/>
          <w:lang w:val="en-GB"/>
        </w:rPr>
        <w:t xml:space="preserve">We conclude by saying that we </w:t>
      </w:r>
      <w:r w:rsidR="00311CC8">
        <w:rPr>
          <w:sz w:val="24"/>
          <w:szCs w:val="24"/>
          <w:lang w:val="en-GB"/>
        </w:rPr>
        <w:t>built a web app using DocerFile.</w:t>
      </w:r>
    </w:p>
    <w:p w14:paraId="6D2D03C9" w14:textId="77777777" w:rsidR="00BA56DF" w:rsidRDefault="00BA56DF"/>
    <w:sectPr w:rsidR="00BA56DF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721F5" w14:textId="77777777" w:rsidR="00722C17" w:rsidRDefault="00722C17" w:rsidP="00914426">
      <w:pPr>
        <w:spacing w:after="0" w:line="240" w:lineRule="auto"/>
      </w:pPr>
      <w:r>
        <w:separator/>
      </w:r>
    </w:p>
  </w:endnote>
  <w:endnote w:type="continuationSeparator" w:id="0">
    <w:p w14:paraId="1D3576C8" w14:textId="77777777" w:rsidR="00722C17" w:rsidRDefault="00722C17" w:rsidP="0091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B4C22" w14:textId="77777777" w:rsidR="00914426" w:rsidRDefault="00914426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0371868E" wp14:editId="3543A132">
          <wp:extent cx="486803" cy="249485"/>
          <wp:effectExtent l="0" t="0" r="0" b="0"/>
          <wp:docPr id="64782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782411" name="Picture 64782411"/>
                  <pic:cNvPicPr/>
                </pic:nvPicPr>
                <pic:blipFill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45" cy="261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3448A99" w14:textId="77777777" w:rsidR="00914426" w:rsidRDefault="00914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47064" w14:textId="77777777" w:rsidR="00722C17" w:rsidRDefault="00722C17" w:rsidP="00914426">
      <w:pPr>
        <w:spacing w:after="0" w:line="240" w:lineRule="auto"/>
      </w:pPr>
      <w:r>
        <w:separator/>
      </w:r>
    </w:p>
  </w:footnote>
  <w:footnote w:type="continuationSeparator" w:id="0">
    <w:p w14:paraId="5EB9FBA3" w14:textId="77777777" w:rsidR="00722C17" w:rsidRDefault="00722C17" w:rsidP="00914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15E9E" w14:textId="77777777" w:rsidR="00914426" w:rsidRDefault="0091442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5AE40D2" wp14:editId="38F9B9F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8BCA0F" w14:textId="34CDDADC" w:rsidR="00914426" w:rsidRPr="00914426" w:rsidRDefault="00914426" w:rsidP="00914426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lang w:val="en-GB"/>
                            </w:rPr>
                          </w:pPr>
                          <w:r>
                            <w:rPr>
                              <w:noProof/>
                              <w:lang w:val="en-GB"/>
                            </w:rPr>
                            <w:t xml:space="preserve">Assignment </w:t>
                          </w:r>
                          <w:r w:rsidR="00B46126">
                            <w:rPr>
                              <w:noProof/>
                              <w:lang w:val="en-GB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E40D2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7E8BCA0F" w14:textId="34CDDADC" w:rsidR="00914426" w:rsidRPr="00914426" w:rsidRDefault="00914426" w:rsidP="00914426">
                    <w:pPr>
                      <w:spacing w:after="0" w:line="240" w:lineRule="auto"/>
                      <w:jc w:val="right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Assignment </w:t>
                    </w:r>
                    <w:r w:rsidR="00B46126">
                      <w:rPr>
                        <w:noProof/>
                        <w:lang w:val="en-GB"/>
                      </w:rPr>
                      <w:t>8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F611FDC" wp14:editId="2C102BE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7A77239E" w14:textId="77777777" w:rsidR="00914426" w:rsidRDefault="0091442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611FDC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ZQ8gEAAM0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" o:allowincell="f" fillcolor="#4472c4 [3204]" stroked="f">
              <v:textbox style="mso-fit-shape-to-text:t" inset=",0,,0">
                <w:txbxContent>
                  <w:p w14:paraId="7A77239E" w14:textId="77777777" w:rsidR="00914426" w:rsidRDefault="0091442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21D7"/>
    <w:multiLevelType w:val="hybridMultilevel"/>
    <w:tmpl w:val="B3704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A5DCD"/>
    <w:multiLevelType w:val="multilevel"/>
    <w:tmpl w:val="A9BC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8201C"/>
    <w:multiLevelType w:val="hybridMultilevel"/>
    <w:tmpl w:val="12FA46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510738">
    <w:abstractNumId w:val="0"/>
  </w:num>
  <w:num w:numId="2" w16cid:durableId="354307594">
    <w:abstractNumId w:val="1"/>
  </w:num>
  <w:num w:numId="3" w16cid:durableId="7216406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126"/>
    <w:rsid w:val="00000BED"/>
    <w:rsid w:val="00061A87"/>
    <w:rsid w:val="000B241F"/>
    <w:rsid w:val="000C4FBF"/>
    <w:rsid w:val="000E25D3"/>
    <w:rsid w:val="001476A3"/>
    <w:rsid w:val="001C790B"/>
    <w:rsid w:val="00246DD6"/>
    <w:rsid w:val="00294C50"/>
    <w:rsid w:val="002A30DF"/>
    <w:rsid w:val="002F01DE"/>
    <w:rsid w:val="00303486"/>
    <w:rsid w:val="00311CC8"/>
    <w:rsid w:val="00346A1B"/>
    <w:rsid w:val="003C52CB"/>
    <w:rsid w:val="00534FA3"/>
    <w:rsid w:val="00662495"/>
    <w:rsid w:val="006B326C"/>
    <w:rsid w:val="00701805"/>
    <w:rsid w:val="00722C17"/>
    <w:rsid w:val="0072331E"/>
    <w:rsid w:val="007721BD"/>
    <w:rsid w:val="008C67CB"/>
    <w:rsid w:val="008F6DC6"/>
    <w:rsid w:val="00914426"/>
    <w:rsid w:val="009965A7"/>
    <w:rsid w:val="009E572C"/>
    <w:rsid w:val="00AB64C3"/>
    <w:rsid w:val="00B46126"/>
    <w:rsid w:val="00B73F7A"/>
    <w:rsid w:val="00BA56DF"/>
    <w:rsid w:val="00C86828"/>
    <w:rsid w:val="00CA090E"/>
    <w:rsid w:val="00CE1515"/>
    <w:rsid w:val="00D7063D"/>
    <w:rsid w:val="00DA2803"/>
    <w:rsid w:val="00EC3F47"/>
    <w:rsid w:val="00F00DAD"/>
    <w:rsid w:val="00F4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7E293"/>
  <w15:chartTrackingRefBased/>
  <w15:docId w15:val="{DF4E6840-F916-413B-8262-B936E3B9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1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426"/>
  </w:style>
  <w:style w:type="paragraph" w:styleId="Footer">
    <w:name w:val="footer"/>
    <w:basedOn w:val="Normal"/>
    <w:link w:val="Foot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426"/>
  </w:style>
  <w:style w:type="paragraph" w:styleId="Title">
    <w:name w:val="Title"/>
    <w:basedOn w:val="Normal"/>
    <w:next w:val="Normal"/>
    <w:link w:val="TitleChar"/>
    <w:uiPriority w:val="10"/>
    <w:qFormat/>
    <w:rsid w:val="00B461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1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61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701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28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1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1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4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32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2135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547985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23338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57735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067785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490187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47419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9122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50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0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46364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754641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764389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42702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75508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62873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27257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42588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docker.com/get-start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Custom%20Office%20Templates\Tempplate%20for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Tempplate for Assignment</Template>
  <TotalTime>32</TotalTime>
  <Pages>6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Divya Shah</cp:lastModifiedBy>
  <cp:revision>32</cp:revision>
  <dcterms:created xsi:type="dcterms:W3CDTF">2023-08-31T17:38:00Z</dcterms:created>
  <dcterms:modified xsi:type="dcterms:W3CDTF">2023-10-20T06:27:00Z</dcterms:modified>
</cp:coreProperties>
</file>